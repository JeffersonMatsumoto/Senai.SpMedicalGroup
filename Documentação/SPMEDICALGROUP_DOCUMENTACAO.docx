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 wp14:anchorId="36D84F64" wp14:editId="236A7563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792337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6262A6F" wp14:editId="4136CB80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5036820" cy="2110740"/>
                    <wp:effectExtent l="0" t="0" r="15240" b="3810"/>
                    <wp:wrapTopAndBottom/>
                    <wp:docPr id="96" name="Caixa de Texto 5" descr="Caixa de texto que mostra o título e o subtítulo do documento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036820" cy="21107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E82A03">
                                    <w:pPr>
                                      <w:pStyle w:val="Subttulo1"/>
                                    </w:pPr>
                                    <w:r>
                                      <w:t xml:space="preserve">SP Medical </w:t>
                                    </w:r>
                                    <w:proofErr w:type="spellStart"/>
                                    <w:r>
                                      <w:t>Group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6262A6F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96.6pt;height:166.2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/>
                          <w:sdtContent>
                            <w:p w:rsidR="00997D7D" w:rsidRDefault="00E82A03">
                              <w:pPr>
                                <w:pStyle w:val="Subttulo1"/>
                              </w:pPr>
                              <w:r>
                                <w:t xml:space="preserve">SP Medical </w:t>
                              </w:r>
                              <w:proofErr w:type="spellStart"/>
                              <w:r>
                                <w:t>Group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E29CBE8" wp14:editId="54807E63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943600" cy="621792"/>
                    <wp:effectExtent l="0" t="0" r="1905" b="6985"/>
                    <wp:wrapTopAndBottom/>
                    <wp:docPr id="106" name="Caixa de Texto 10" descr="Caixa de texto que mostra as informações de contato comerciais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621792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Informações sobre contatos da empresa"/>
                                </w:tblPr>
                                <w:tblGrid>
                                  <w:gridCol w:w="2543"/>
                                  <w:gridCol w:w="428"/>
                                  <w:gridCol w:w="2550"/>
                                  <w:gridCol w:w="428"/>
                                  <w:gridCol w:w="2547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15:appearance w15:val="hidden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15:appearance w15:val="hidden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C47889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15:appearance w15:val="hidden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E29CBE8" id="Caixa de Texto 10" o:spid="_x0000_s1027" type="#_x0000_t202" alt="Caixa de texto que mostra as informações de contato comerciais" style="position:absolute;margin-left:0;margin-top:0;width:468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Informações sobre contatos da empresa"/>
                          </w:tblPr>
                          <w:tblGrid>
                            <w:gridCol w:w="2543"/>
                            <w:gridCol w:w="428"/>
                            <w:gridCol w:w="2550"/>
                            <w:gridCol w:w="428"/>
                            <w:gridCol w:w="2547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15:appearance w15:val="hidden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15:appearance w15:val="hidden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C47889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BD4CE4" w:rsidRDefault="00DE3EA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3398100" w:history="1">
                <w:r w:rsidR="00BD4CE4" w:rsidRPr="00647A4E">
                  <w:rPr>
                    <w:rStyle w:val="Hyperlink"/>
                    <w:noProof/>
                  </w:rPr>
                  <w:t>Resumo</w:t>
                </w:r>
                <w:r w:rsidR="00BD4CE4">
                  <w:rPr>
                    <w:noProof/>
                    <w:webHidden/>
                  </w:rPr>
                  <w:tab/>
                </w:r>
                <w:r w:rsidR="00BD4CE4">
                  <w:rPr>
                    <w:noProof/>
                    <w:webHidden/>
                  </w:rPr>
                  <w:fldChar w:fldCharType="begin"/>
                </w:r>
                <w:r w:rsidR="00BD4CE4">
                  <w:rPr>
                    <w:noProof/>
                    <w:webHidden/>
                  </w:rPr>
                  <w:instrText xml:space="preserve"> PAGEREF _Toc3398100 \h </w:instrText>
                </w:r>
                <w:r w:rsidR="00BD4CE4">
                  <w:rPr>
                    <w:noProof/>
                    <w:webHidden/>
                  </w:rPr>
                </w:r>
                <w:r w:rsidR="00BD4CE4">
                  <w:rPr>
                    <w:noProof/>
                    <w:webHidden/>
                  </w:rPr>
                  <w:fldChar w:fldCharType="separate"/>
                </w:r>
                <w:r w:rsidR="00BD4CE4">
                  <w:rPr>
                    <w:noProof/>
                    <w:webHidden/>
                  </w:rPr>
                  <w:t>2</w:t>
                </w:r>
                <w:r w:rsidR="00BD4CE4">
                  <w:rPr>
                    <w:noProof/>
                    <w:webHidden/>
                  </w:rPr>
                  <w:fldChar w:fldCharType="end"/>
                </w:r>
              </w:hyperlink>
            </w:p>
            <w:p w:rsidR="00BD4CE4" w:rsidRDefault="00C4788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398101" w:history="1">
                <w:r w:rsidR="00BD4CE4" w:rsidRPr="00647A4E">
                  <w:rPr>
                    <w:rStyle w:val="Hyperlink"/>
                    <w:noProof/>
                  </w:rPr>
                  <w:t>Objetivos</w:t>
                </w:r>
              </w:hyperlink>
            </w:p>
            <w:p w:rsidR="00BD4CE4" w:rsidRDefault="00C4788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398102" w:history="1">
                <w:r w:rsidR="00BD4CE4" w:rsidRPr="00647A4E">
                  <w:rPr>
                    <w:rStyle w:val="Hyperlink"/>
                    <w:noProof/>
                  </w:rPr>
                  <w:t>Descrição do projeto</w:t>
                </w:r>
                <w:r w:rsidR="00BD4CE4">
                  <w:rPr>
                    <w:noProof/>
                    <w:webHidden/>
                  </w:rPr>
                  <w:tab/>
                </w:r>
                <w:r w:rsidR="00BD4CE4">
                  <w:rPr>
                    <w:noProof/>
                    <w:webHidden/>
                  </w:rPr>
                  <w:fldChar w:fldCharType="begin"/>
                </w:r>
                <w:r w:rsidR="00BD4CE4">
                  <w:rPr>
                    <w:noProof/>
                    <w:webHidden/>
                  </w:rPr>
                  <w:instrText xml:space="preserve"> PAGEREF _Toc3398102 \h </w:instrText>
                </w:r>
                <w:r w:rsidR="00BD4CE4">
                  <w:rPr>
                    <w:noProof/>
                    <w:webHidden/>
                  </w:rPr>
                </w:r>
                <w:r w:rsidR="00BD4CE4">
                  <w:rPr>
                    <w:noProof/>
                    <w:webHidden/>
                  </w:rPr>
                  <w:fldChar w:fldCharType="separate"/>
                </w:r>
                <w:r w:rsidR="00BD4CE4">
                  <w:rPr>
                    <w:noProof/>
                    <w:webHidden/>
                  </w:rPr>
                  <w:t>2</w:t>
                </w:r>
                <w:r w:rsidR="00BD4CE4">
                  <w:rPr>
                    <w:noProof/>
                    <w:webHidden/>
                  </w:rPr>
                  <w:fldChar w:fldCharType="end"/>
                </w:r>
              </w:hyperlink>
            </w:p>
            <w:p w:rsidR="00BD4CE4" w:rsidRDefault="00C4788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398103" w:history="1">
                <w:r w:rsidR="00BD4CE4" w:rsidRPr="00647A4E">
                  <w:rPr>
                    <w:rStyle w:val="Hyperlink"/>
                    <w:noProof/>
                  </w:rPr>
                  <w:t>Modelagem de Software</w:t>
                </w:r>
                <w:r w:rsidR="00BD4CE4">
                  <w:rPr>
                    <w:noProof/>
                    <w:webHidden/>
                  </w:rPr>
                  <w:tab/>
                </w:r>
                <w:r w:rsidR="00BD4CE4">
                  <w:rPr>
                    <w:noProof/>
                    <w:webHidden/>
                  </w:rPr>
                  <w:fldChar w:fldCharType="begin"/>
                </w:r>
                <w:r w:rsidR="00BD4CE4">
                  <w:rPr>
                    <w:noProof/>
                    <w:webHidden/>
                  </w:rPr>
                  <w:instrText xml:space="preserve"> PAGEREF _Toc3398103 \h </w:instrText>
                </w:r>
                <w:r w:rsidR="00BD4CE4">
                  <w:rPr>
                    <w:noProof/>
                    <w:webHidden/>
                  </w:rPr>
                </w:r>
                <w:r w:rsidR="00BD4CE4">
                  <w:rPr>
                    <w:noProof/>
                    <w:webHidden/>
                  </w:rPr>
                  <w:fldChar w:fldCharType="separate"/>
                </w:r>
                <w:r w:rsidR="00BD4CE4">
                  <w:rPr>
                    <w:noProof/>
                    <w:webHidden/>
                  </w:rPr>
                  <w:t>3</w:t>
                </w:r>
                <w:r w:rsidR="00BD4CE4">
                  <w:rPr>
                    <w:noProof/>
                    <w:webHidden/>
                  </w:rPr>
                  <w:fldChar w:fldCharType="end"/>
                </w:r>
              </w:hyperlink>
            </w:p>
            <w:p w:rsidR="00BD4CE4" w:rsidRDefault="00C4788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398104" w:history="1">
                <w:r w:rsidR="00BD4CE4" w:rsidRPr="00647A4E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BD4CE4" w:rsidRDefault="00C4788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398105" w:history="1">
                <w:r w:rsidR="00BD4CE4" w:rsidRPr="00647A4E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BD4CE4" w:rsidRDefault="00C4788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398106" w:history="1">
                <w:r w:rsidR="00BD4CE4" w:rsidRPr="00647A4E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BD4CE4" w:rsidRDefault="00C4788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398107" w:history="1">
                <w:r w:rsidR="00BD4CE4" w:rsidRPr="00647A4E">
                  <w:rPr>
                    <w:rStyle w:val="Hyperlink"/>
                    <w:noProof/>
                  </w:rPr>
                  <w:t>Trello (Kanban)</w:t>
                </w:r>
              </w:hyperlink>
            </w:p>
            <w:p w:rsidR="00BD4CE4" w:rsidRDefault="00C4788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398108" w:history="1">
                <w:r w:rsidR="00BD4CE4" w:rsidRPr="00647A4E">
                  <w:rPr>
                    <w:rStyle w:val="Hyperlink"/>
                    <w:noProof/>
                  </w:rPr>
                  <w:t>Cronograma</w:t>
                </w:r>
              </w:hyperlink>
            </w:p>
            <w:p w:rsidR="00BD4CE4" w:rsidRDefault="00C4788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398109" w:history="1">
                <w:r w:rsidR="00BD4CE4" w:rsidRPr="00647A4E">
                  <w:rPr>
                    <w:rStyle w:val="Hyperlink"/>
                    <w:noProof/>
                  </w:rPr>
                  <w:t>Funcionalidades</w:t>
                </w:r>
                <w:r w:rsidR="00BD4CE4">
                  <w:rPr>
                    <w:noProof/>
                    <w:webHidden/>
                  </w:rPr>
                  <w:tab/>
                </w:r>
                <w:r w:rsidR="00BD4CE4">
                  <w:rPr>
                    <w:noProof/>
                    <w:webHidden/>
                  </w:rPr>
                  <w:fldChar w:fldCharType="begin"/>
                </w:r>
                <w:r w:rsidR="00BD4CE4">
                  <w:rPr>
                    <w:noProof/>
                    <w:webHidden/>
                  </w:rPr>
                  <w:instrText xml:space="preserve"> PAGEREF _Toc3398109 \h </w:instrText>
                </w:r>
                <w:r w:rsidR="00BD4CE4">
                  <w:rPr>
                    <w:noProof/>
                    <w:webHidden/>
                  </w:rPr>
                </w:r>
                <w:r w:rsidR="00BD4CE4">
                  <w:rPr>
                    <w:noProof/>
                    <w:webHidden/>
                  </w:rPr>
                  <w:fldChar w:fldCharType="separate"/>
                </w:r>
                <w:r w:rsidR="00BD4CE4">
                  <w:rPr>
                    <w:noProof/>
                    <w:webHidden/>
                  </w:rPr>
                  <w:t>8</w:t>
                </w:r>
                <w:r w:rsidR="00BD4CE4">
                  <w:rPr>
                    <w:noProof/>
                    <w:webHidden/>
                  </w:rPr>
                  <w:fldChar w:fldCharType="end"/>
                </w:r>
              </w:hyperlink>
            </w:p>
            <w:p w:rsidR="00BD4CE4" w:rsidRDefault="00C4788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398110" w:history="1">
                <w:r w:rsidR="00BD4CE4" w:rsidRPr="00647A4E">
                  <w:rPr>
                    <w:rStyle w:val="Hyperlink"/>
                    <w:noProof/>
                  </w:rPr>
                  <w:t>Endpoints</w:t>
                </w:r>
              </w:hyperlink>
            </w:p>
            <w:p w:rsidR="00BD4CE4" w:rsidRDefault="00C47889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3398111" w:history="1">
                <w:r w:rsidR="00BD4CE4" w:rsidRPr="00647A4E">
                  <w:rPr>
                    <w:rStyle w:val="Hyperlink"/>
                    <w:noProof/>
                  </w:rPr>
                  <w:t>Referências</w:t>
                </w:r>
                <w:r w:rsidR="00BD4CE4">
                  <w:rPr>
                    <w:noProof/>
                    <w:webHidden/>
                  </w:rPr>
                  <w:tab/>
                </w:r>
                <w:r w:rsidR="00BD4CE4">
                  <w:rPr>
                    <w:noProof/>
                    <w:webHidden/>
                  </w:rPr>
                  <w:fldChar w:fldCharType="begin"/>
                </w:r>
                <w:r w:rsidR="00BD4CE4">
                  <w:rPr>
                    <w:noProof/>
                    <w:webHidden/>
                  </w:rPr>
                  <w:instrText xml:space="preserve"> PAGEREF _Toc3398111 \h </w:instrText>
                </w:r>
                <w:r w:rsidR="00BD4CE4">
                  <w:rPr>
                    <w:noProof/>
                    <w:webHidden/>
                  </w:rPr>
                </w:r>
                <w:r w:rsidR="00BD4CE4">
                  <w:rPr>
                    <w:noProof/>
                    <w:webHidden/>
                  </w:rPr>
                  <w:fldChar w:fldCharType="separate"/>
                </w:r>
                <w:r w:rsidR="00BD4CE4">
                  <w:rPr>
                    <w:noProof/>
                    <w:webHidden/>
                  </w:rPr>
                  <w:t>9</w:t>
                </w:r>
                <w:r w:rsidR="00BD4CE4">
                  <w:rPr>
                    <w:noProof/>
                    <w:webHidden/>
                  </w:rPr>
                  <w:fldChar w:fldCharType="end"/>
                </w:r>
              </w:hyperlink>
            </w:p>
            <w:p w:rsidR="00BD4CE4" w:rsidRDefault="00C47889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3398112" w:history="1">
                <w:r w:rsidR="00BD4CE4" w:rsidRPr="00647A4E">
                  <w:rPr>
                    <w:rStyle w:val="Hyperlink"/>
                    <w:noProof/>
                  </w:rPr>
                  <w:t>Links</w:t>
                </w:r>
              </w:hyperlink>
            </w:p>
            <w:p w:rsidR="00DA19B6" w:rsidRDefault="00DE3EA9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Default="00DA19B6">
      <w:pPr>
        <w:sectPr w:rsidR="00DA19B6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>
      <w:pPr>
        <w:pStyle w:val="cabealho1"/>
      </w:pPr>
      <w:bookmarkStart w:id="0" w:name="_Toc3398100"/>
      <w:r>
        <w:lastRenderedPageBreak/>
        <w:t>Resumo</w:t>
      </w:r>
      <w:bookmarkEnd w:id="0"/>
      <w:r>
        <w:t xml:space="preserve"> </w:t>
      </w:r>
    </w:p>
    <w:p w:rsidR="00DA19B6" w:rsidRDefault="00DA19B6"/>
    <w:p w:rsidR="00DA19B6" w:rsidRDefault="0001427C">
      <w:pPr>
        <w:pStyle w:val="cabealho2"/>
      </w:pPr>
      <w:bookmarkStart w:id="1" w:name="_Toc3398101"/>
      <w:r>
        <w:t>Objetivos</w:t>
      </w:r>
      <w:bookmarkEnd w:id="1"/>
    </w:p>
    <w:p w:rsidR="008A6048" w:rsidRPr="008A6048" w:rsidRDefault="008A6048" w:rsidP="008A6048">
      <w:r>
        <w:tab/>
        <w:t>O documento visa apresentar todo o processo de modelagem de dados desde seu planejamento até sua criação, usufruindo de diagramas e cronogramas.</w:t>
      </w:r>
    </w:p>
    <w:p w:rsidR="00DA19B6" w:rsidRDefault="0001427C">
      <w:pPr>
        <w:pStyle w:val="cabealho1"/>
      </w:pPr>
      <w:bookmarkStart w:id="2" w:name="_Toc3398102"/>
      <w:r>
        <w:t xml:space="preserve">Descrição do </w:t>
      </w:r>
      <w:r w:rsidR="00952E23">
        <w:t>projeto</w:t>
      </w:r>
      <w:bookmarkEnd w:id="2"/>
    </w:p>
    <w:p w:rsidR="00DA19B6" w:rsidRDefault="008A6048" w:rsidP="008A6048">
      <w:pPr>
        <w:ind w:firstLine="720"/>
      </w:pPr>
      <w:r>
        <w:t xml:space="preserve">O projeto é um pedido da clínica SP Medical </w:t>
      </w:r>
      <w:proofErr w:type="spellStart"/>
      <w:r>
        <w:t>Gro</w:t>
      </w:r>
      <w:r w:rsidR="0082096F">
        <w:t>up</w:t>
      </w:r>
      <w:proofErr w:type="spellEnd"/>
      <w:r w:rsidR="0082096F">
        <w:t>,</w:t>
      </w:r>
      <w:r>
        <w:t xml:space="preserve"> que devido à alta demanda necessitou de uma base de dados para armazenar</w:t>
      </w:r>
      <w:r w:rsidR="0082096F">
        <w:t xml:space="preserve"> cada vez</w:t>
      </w:r>
      <w:r>
        <w:t xml:space="preserve"> mais dados</w:t>
      </w:r>
      <w:r w:rsidR="0082096F">
        <w:t>.</w:t>
      </w:r>
      <w:r>
        <w:t xml:space="preserve"> </w:t>
      </w:r>
      <w:r w:rsidR="0082096F">
        <w:t>D</w:t>
      </w:r>
      <w:r>
        <w:t>essa forma</w:t>
      </w:r>
      <w:r w:rsidR="0082096F">
        <w:t>,</w:t>
      </w:r>
      <w:r>
        <w:t xml:space="preserve"> trabalha</w:t>
      </w:r>
      <w:r w:rsidR="0082096F">
        <w:t>ndo</w:t>
      </w:r>
      <w:r>
        <w:t xml:space="preserve"> com esca</w:t>
      </w:r>
      <w:r w:rsidR="0082096F">
        <w:t>la</w:t>
      </w:r>
      <w:r>
        <w:t>bilidade</w:t>
      </w:r>
      <w:r w:rsidR="0082096F">
        <w:t>, segurança dos dados e restrições mais detalhadas.</w:t>
      </w:r>
    </w:p>
    <w:p w:rsidR="008A7F37" w:rsidRDefault="008A7F37">
      <w:r>
        <w:br w:type="page"/>
      </w:r>
    </w:p>
    <w:p w:rsidR="00DA19B6" w:rsidRDefault="00C92BD1">
      <w:pPr>
        <w:pStyle w:val="cabealho1"/>
      </w:pPr>
      <w:bookmarkStart w:id="3" w:name="_Toc3398103"/>
      <w:r>
        <w:lastRenderedPageBreak/>
        <w:t>Modelagem de Software</w:t>
      </w:r>
      <w:bookmarkEnd w:id="3"/>
    </w:p>
    <w:p w:rsidR="00C26497" w:rsidRDefault="0082096F" w:rsidP="0082096F">
      <w:pPr>
        <w:ind w:firstLine="720"/>
      </w:pPr>
      <w:r>
        <w:t>A Modelagem de software faz parte do processo de desenvolvimento de softwares. Um item essencial e indispensável na construção de uma base de dados.</w:t>
      </w:r>
    </w:p>
    <w:p w:rsidR="0082096F" w:rsidRDefault="0082096F" w:rsidP="0082096F">
      <w:pPr>
        <w:ind w:firstLine="720"/>
      </w:pPr>
      <w:r>
        <w:t>Dentre suas vantagens se encontra</w:t>
      </w:r>
      <w:r w:rsidR="00CD2194">
        <w:t xml:space="preserve">: </w:t>
      </w:r>
      <w:r>
        <w:t>a fácil construção da base de dados</w:t>
      </w:r>
      <w:r w:rsidR="00CD2194">
        <w:t>,</w:t>
      </w:r>
      <w:r>
        <w:t xml:space="preserve"> por atuar como uma espécie de “guia”</w:t>
      </w:r>
      <w:r w:rsidR="00CD2194">
        <w:t>;</w:t>
      </w:r>
      <w:r>
        <w:t xml:space="preserve"> especificar detalhadamente todos os dados e como serão armazenados</w:t>
      </w:r>
      <w:r w:rsidR="00CD2194">
        <w:t xml:space="preserve">; auxiliar na tomada de decisões </w:t>
      </w:r>
      <w:r>
        <w:t>e por fim visualizar</w:t>
      </w:r>
      <w:r w:rsidR="00CD2194">
        <w:t xml:space="preserve"> </w:t>
      </w:r>
      <w:r>
        <w:t>o sistema</w:t>
      </w:r>
      <w:r w:rsidR="00CD2194">
        <w:t xml:space="preserve"> como um todo.</w:t>
      </w:r>
      <w:r>
        <w:t xml:space="preserve"> </w:t>
      </w:r>
    </w:p>
    <w:p w:rsidR="00786B11" w:rsidRDefault="00786B11" w:rsidP="00786B11">
      <w:pPr>
        <w:pStyle w:val="cabealho2"/>
      </w:pPr>
      <w:bookmarkStart w:id="4" w:name="_Toc3398104"/>
      <w:r>
        <w:t>Modelo Conceitual</w:t>
      </w:r>
      <w:bookmarkEnd w:id="4"/>
    </w:p>
    <w:p w:rsidR="00786B11" w:rsidRDefault="00786B11" w:rsidP="003232C6">
      <w:pPr>
        <w:ind w:firstLine="720"/>
      </w:pPr>
      <w:r>
        <w:t>Nesse modelo todas as entidades e relacionamento são descritos de forma abstrata, apenas com entidades e cardinalidades, para fins de estruturação do banco de dados.</w:t>
      </w:r>
    </w:p>
    <w:p w:rsidR="00045E0B" w:rsidRDefault="0068431A" w:rsidP="00786B11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266.65pt">
            <v:imagedata r:id="rId11" o:title="Modelagem_Conceitual_SPMEDGROUP"/>
          </v:shape>
        </w:pict>
      </w: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>
      <w:pPr>
        <w:pStyle w:val="cabealho2"/>
      </w:pPr>
    </w:p>
    <w:p w:rsidR="00045E0B" w:rsidRDefault="00045E0B" w:rsidP="00045E0B"/>
    <w:p w:rsidR="00045E0B" w:rsidRPr="00045E0B" w:rsidRDefault="00045E0B" w:rsidP="00045E0B"/>
    <w:p w:rsidR="00DA19B6" w:rsidRDefault="00C92BD1">
      <w:pPr>
        <w:pStyle w:val="cabealho2"/>
      </w:pPr>
      <w:bookmarkStart w:id="5" w:name="_Toc3398105"/>
      <w:r>
        <w:lastRenderedPageBreak/>
        <w:t>Modelo Lógico</w:t>
      </w:r>
      <w:bookmarkEnd w:id="5"/>
    </w:p>
    <w:p w:rsidR="00CD2194" w:rsidRDefault="00CD2194" w:rsidP="003232C6">
      <w:pPr>
        <w:ind w:firstLine="720"/>
      </w:pPr>
      <w:r>
        <w:t>No Modelo Lógico se detalha mais especificadamente o que as tabelas do banco de dados terão: as colunas que cada tabela terá (atributos); quais chaves possuem (primária, estrangeira) e seus respectivos relacionamentos com outras entidades.</w:t>
      </w:r>
    </w:p>
    <w:p w:rsidR="00045E0B" w:rsidRPr="00CD2194" w:rsidRDefault="0068431A" w:rsidP="00CD2194">
      <w:r>
        <w:rPr>
          <w:noProof/>
        </w:rPr>
        <w:pict>
          <v:shape id="_x0000_i1026" type="#_x0000_t75" style="width:453.4pt;height:333.4pt">
            <v:imagedata r:id="rId12" o:title="Modelagem_Logica_SPMEDGROUP"/>
          </v:shape>
        </w:pict>
      </w: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Default="00C74CF6" w:rsidP="008A7F37">
      <w:pPr>
        <w:pStyle w:val="cabealho2"/>
      </w:pPr>
    </w:p>
    <w:p w:rsidR="00C74CF6" w:rsidRPr="00C74CF6" w:rsidRDefault="00C74CF6" w:rsidP="00C74CF6"/>
    <w:p w:rsidR="00DA19B6" w:rsidRDefault="00C92BD1" w:rsidP="008A7F37">
      <w:pPr>
        <w:pStyle w:val="cabealho2"/>
      </w:pPr>
      <w:bookmarkStart w:id="6" w:name="_Toc3398106"/>
      <w:r>
        <w:lastRenderedPageBreak/>
        <w:t>Modelo Físico</w:t>
      </w:r>
      <w:bookmarkEnd w:id="6"/>
    </w:p>
    <w:p w:rsidR="008A7F37" w:rsidRPr="00C74CF6" w:rsidRDefault="00CD2194" w:rsidP="00C74CF6">
      <w:pPr>
        <w:ind w:firstLine="720"/>
        <w:rPr>
          <w:u w:val="single"/>
        </w:rPr>
      </w:pPr>
      <w:r>
        <w:t xml:space="preserve">Se refere </w:t>
      </w:r>
      <w:r w:rsidR="00932704">
        <w:t>à construção de fato do banco de dados, a criação de tabelas e suas colunas, com determinado tipo</w:t>
      </w:r>
      <w:r w:rsidR="00743CD7">
        <w:t>s</w:t>
      </w:r>
      <w:r w:rsidR="00932704">
        <w:t xml:space="preserve"> de dado</w:t>
      </w:r>
      <w:r w:rsidR="00743CD7">
        <w:t>s</w:t>
      </w:r>
      <w:r w:rsidR="00932704">
        <w:t xml:space="preserve"> e restrições</w:t>
      </w:r>
      <w:r w:rsidR="003232C6">
        <w:t xml:space="preserve">, sua construção pode se diferenciar dependendo do software usado para </w:t>
      </w:r>
      <w:r w:rsidR="00841E40">
        <w:t xml:space="preserve">gerenciar </w:t>
      </w:r>
      <w:r w:rsidR="003232C6">
        <w:t>o banco de dados</w:t>
      </w:r>
      <w:r w:rsidR="00932704">
        <w:t>.</w:t>
      </w:r>
    </w:p>
    <w:p w:rsidR="00932704" w:rsidRPr="00D95E61" w:rsidRDefault="0068431A">
      <w:pPr>
        <w:rPr>
          <w:u w:val="single"/>
        </w:rPr>
        <w:sectPr w:rsidR="00932704" w:rsidRPr="00D95E61" w:rsidSect="007C7D98">
          <w:footerReference w:type="default" r:id="rId13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  <w:r>
        <w:rPr>
          <w:u w:val="single"/>
        </w:rPr>
        <w:pict>
          <v:shape id="_x0000_i1027" type="#_x0000_t75" style="width:451.1pt;height:390.25pt">
            <v:imagedata r:id="rId14" o:title="Capturar"/>
          </v:shape>
        </w:pict>
      </w:r>
    </w:p>
    <w:p w:rsidR="00111513" w:rsidRDefault="00111513" w:rsidP="00111513">
      <w:pPr>
        <w:pStyle w:val="cabealho2"/>
      </w:pPr>
      <w:bookmarkStart w:id="7" w:name="_Toc3398107"/>
      <w:proofErr w:type="spellStart"/>
      <w:r>
        <w:lastRenderedPageBreak/>
        <w:t>Trello</w:t>
      </w:r>
      <w:proofErr w:type="spellEnd"/>
      <w:r>
        <w:t xml:space="preserve"> (</w:t>
      </w:r>
      <w:proofErr w:type="spellStart"/>
      <w:r>
        <w:t>Kanban</w:t>
      </w:r>
      <w:proofErr w:type="spellEnd"/>
      <w:r>
        <w:t>)</w:t>
      </w:r>
      <w:bookmarkEnd w:id="7"/>
    </w:p>
    <w:p w:rsidR="00BD4CE4" w:rsidRPr="00BD4CE4" w:rsidRDefault="00BD4CE4" w:rsidP="00BD4CE4"/>
    <w:p w:rsidR="00124933" w:rsidRPr="00124933" w:rsidRDefault="00FA054A" w:rsidP="00124933">
      <w:r>
        <w:t>Sprint 1 – Banco de dados:</w:t>
      </w:r>
    </w:p>
    <w:p w:rsidR="00DA19B6" w:rsidRDefault="00841E40">
      <w:r>
        <w:rPr>
          <w:noProof/>
        </w:rPr>
        <w:drawing>
          <wp:inline distT="0" distB="0" distL="0" distR="0" wp14:anchorId="758D5C34" wp14:editId="4B173A9D">
            <wp:extent cx="5732145" cy="2734945"/>
            <wp:effectExtent l="0" t="0" r="1905" b="825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54A" w:rsidRDefault="00FA054A"/>
    <w:p w:rsidR="00FA054A" w:rsidRPr="00124933" w:rsidRDefault="00FA054A" w:rsidP="00FA054A">
      <w:r>
        <w:t xml:space="preserve">Sprint 2 –  </w:t>
      </w:r>
      <w:proofErr w:type="spellStart"/>
      <w:r>
        <w:t>WebApi</w:t>
      </w:r>
      <w:proofErr w:type="spellEnd"/>
      <w:r>
        <w:t>:</w:t>
      </w:r>
    </w:p>
    <w:p w:rsidR="00FA054A" w:rsidRDefault="00FA054A">
      <w:r>
        <w:rPr>
          <w:noProof/>
        </w:rPr>
        <w:drawing>
          <wp:inline distT="0" distB="0" distL="0" distR="0">
            <wp:extent cx="5727700" cy="2546350"/>
            <wp:effectExtent l="0" t="0" r="635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4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2C76" w:rsidRDefault="00E32C76">
      <w:r>
        <w:br w:type="page"/>
      </w:r>
    </w:p>
    <w:p w:rsidR="000162AB" w:rsidRDefault="00111513" w:rsidP="00111513">
      <w:pPr>
        <w:pStyle w:val="cabealho2"/>
      </w:pPr>
      <w:bookmarkStart w:id="8" w:name="_Toc3398108"/>
      <w:r>
        <w:lastRenderedPageBreak/>
        <w:t>Cronograma</w:t>
      </w:r>
      <w:bookmarkEnd w:id="8"/>
    </w:p>
    <w:p w:rsidR="00E32C76" w:rsidRPr="00E32C76" w:rsidRDefault="00E32C76" w:rsidP="00E32C76"/>
    <w:p w:rsidR="00E32C76" w:rsidRPr="00E32C76" w:rsidRDefault="00E32C76" w:rsidP="00E32C76">
      <w:r>
        <w:t>Sprint 1 – Banco de dados:</w:t>
      </w:r>
    </w:p>
    <w:tbl>
      <w:tblPr>
        <w:tblW w:w="7600" w:type="dxa"/>
        <w:tblInd w:w="71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960"/>
        <w:gridCol w:w="960"/>
        <w:gridCol w:w="960"/>
        <w:gridCol w:w="960"/>
        <w:gridCol w:w="960"/>
        <w:gridCol w:w="960"/>
      </w:tblGrid>
      <w:tr w:rsidR="000162AB" w:rsidRPr="000162AB" w:rsidTr="000162AB">
        <w:trPr>
          <w:trHeight w:val="288"/>
        </w:trPr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24F4F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6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</w:t>
            </w:r>
            <w:r w:rsidRPr="000162AB">
              <w:rPr>
                <w:rFonts w:ascii="Century Gothic" w:eastAsia="Times New Roman" w:hAnsi="Century Gothic" w:cs="Calibri"/>
                <w:color w:val="F24F4F"/>
                <w:sz w:val="16"/>
                <w:szCs w:val="16"/>
              </w:rPr>
              <w:t xml:space="preserve"> </w:t>
            </w: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Conceitual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 Lógico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Modelo Físico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Procedures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Ddl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Dml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Dql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Import</w:t>
            </w:r>
            <w:proofErr w:type="spellEnd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/</w:t>
            </w:r>
            <w:proofErr w:type="spellStart"/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Export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0162AB" w:rsidRPr="000162AB" w:rsidTr="000162AB">
        <w:trPr>
          <w:trHeight w:val="408"/>
        </w:trPr>
        <w:tc>
          <w:tcPr>
            <w:tcW w:w="18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Documentação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0162AB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0162AB" w:rsidRPr="000162AB" w:rsidRDefault="00FA054A" w:rsidP="000162AB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0162AB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</w:tbl>
    <w:p w:rsidR="00FA054A" w:rsidRDefault="00FA054A" w:rsidP="006E0CD1"/>
    <w:p w:rsidR="00E32C76" w:rsidRDefault="00E32C76" w:rsidP="006E0CD1">
      <w:r>
        <w:t xml:space="preserve">Sprint 2 – </w:t>
      </w:r>
      <w:proofErr w:type="spellStart"/>
      <w:r>
        <w:t>WebApi</w:t>
      </w:r>
      <w:proofErr w:type="spellEnd"/>
      <w:r>
        <w:t>:</w:t>
      </w:r>
    </w:p>
    <w:tbl>
      <w:tblPr>
        <w:tblW w:w="97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FA054A" w:rsidRPr="00FA054A" w:rsidTr="00FA054A">
        <w:trPr>
          <w:trHeight w:val="300"/>
        </w:trPr>
        <w:tc>
          <w:tcPr>
            <w:tcW w:w="20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8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9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14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4F4F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color w:val="FFFFFF"/>
                <w:sz w:val="16"/>
                <w:szCs w:val="16"/>
              </w:rPr>
              <w:t>Dia 15</w:t>
            </w:r>
          </w:p>
        </w:tc>
      </w:tr>
      <w:tr w:rsidR="00FA054A" w:rsidRPr="00FA054A" w:rsidTr="00FA054A">
        <w:trPr>
          <w:trHeight w:val="5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 xml:space="preserve">Planejamento/ Configurações </w:t>
            </w:r>
            <w:proofErr w:type="spellStart"/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Inicais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proofErr w:type="spellStart"/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EndPoints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Autorização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Autenticação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Validações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  <w:tr w:rsidR="00FA054A" w:rsidRPr="00FA054A" w:rsidTr="00FA054A">
        <w:trPr>
          <w:trHeight w:val="400"/>
        </w:trPr>
        <w:tc>
          <w:tcPr>
            <w:tcW w:w="206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E7E6E6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4C483D"/>
                <w:sz w:val="16"/>
                <w:szCs w:val="16"/>
              </w:rPr>
              <w:t>Documentação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A054A" w:rsidRPr="00FA054A" w:rsidRDefault="00FA054A" w:rsidP="00FA054A">
            <w:pPr>
              <w:spacing w:after="0" w:line="240" w:lineRule="auto"/>
              <w:jc w:val="center"/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</w:pPr>
            <w:r w:rsidRPr="00FA054A">
              <w:rPr>
                <w:rFonts w:ascii="Century Gothic" w:eastAsia="Times New Roman" w:hAnsi="Century Gothic" w:cs="Calibri"/>
                <w:b/>
                <w:bCs/>
                <w:color w:val="F24F4F"/>
                <w:sz w:val="32"/>
                <w:szCs w:val="32"/>
              </w:rPr>
              <w:t>x</w:t>
            </w:r>
          </w:p>
        </w:tc>
      </w:tr>
    </w:tbl>
    <w:p w:rsidR="00FA054A" w:rsidRDefault="00FA054A" w:rsidP="006E0CD1"/>
    <w:p w:rsidR="00083130" w:rsidRDefault="008A7F37" w:rsidP="006E0CD1">
      <w:r>
        <w:br w:type="page"/>
      </w:r>
    </w:p>
    <w:p w:rsidR="00083130" w:rsidRDefault="00083130" w:rsidP="00083130">
      <w:pPr>
        <w:pStyle w:val="cabealho1"/>
      </w:pPr>
      <w:bookmarkStart w:id="9" w:name="_Toc3398109"/>
      <w:r w:rsidRPr="00083130">
        <w:lastRenderedPageBreak/>
        <w:t>Funcionalidades</w:t>
      </w:r>
      <w:bookmarkEnd w:id="9"/>
    </w:p>
    <w:p w:rsidR="00083130" w:rsidRDefault="00083130" w:rsidP="006E0CD1">
      <w:r>
        <w:tab/>
      </w:r>
      <w:r w:rsidR="00210075">
        <w:t>Detalha todas as funções do sistema, suas permissões e ações</w:t>
      </w:r>
      <w:r w:rsidR="00843D08">
        <w:t xml:space="preserve"> esperadas</w:t>
      </w:r>
      <w:r w:rsidR="00210075">
        <w:t>.</w:t>
      </w:r>
    </w:p>
    <w:p w:rsidR="00074217" w:rsidRPr="00074217" w:rsidRDefault="003837C6" w:rsidP="00BD4CE4">
      <w:pPr>
        <w:pStyle w:val="cabealho2"/>
      </w:pPr>
      <w:bookmarkStart w:id="10" w:name="_Toc3398110"/>
      <w:r>
        <w:t>Endpoints</w:t>
      </w:r>
      <w:bookmarkEnd w:id="10"/>
    </w:p>
    <w:p w:rsidR="00210075" w:rsidRDefault="00210075" w:rsidP="00210075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>Login</w:t>
      </w:r>
    </w:p>
    <w:p w:rsidR="00210075" w:rsidRDefault="00210075" w:rsidP="00210075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Neste endpoint será feito a autenticação do usuário para acessar o sistema e suas devidas permissões para certas funcionalidades.</w:t>
      </w:r>
    </w:p>
    <w:p w:rsidR="00843D08" w:rsidRPr="00210075" w:rsidRDefault="00843D08" w:rsidP="00210075">
      <w:pPr>
        <w:pStyle w:val="PargrafodaLista"/>
        <w:rPr>
          <w:color w:val="000000" w:themeColor="text1"/>
        </w:rPr>
      </w:pPr>
    </w:p>
    <w:p w:rsidR="00210075" w:rsidRDefault="00210075" w:rsidP="00210075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>Lista de médicos/</w:t>
      </w:r>
      <w:r>
        <w:rPr>
          <w:b/>
          <w:color w:val="000000" w:themeColor="text1"/>
        </w:rPr>
        <w:t>L</w:t>
      </w:r>
      <w:r w:rsidRPr="00210075">
        <w:rPr>
          <w:b/>
          <w:color w:val="000000" w:themeColor="text1"/>
        </w:rPr>
        <w:t>ista de pacientes</w:t>
      </w:r>
    </w:p>
    <w:p w:rsidR="00210075" w:rsidRDefault="00210075" w:rsidP="00210075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Tem como objetivo visualizar todos os pacientes/médicos cadastrados com suas respectivas informações.</w:t>
      </w:r>
      <w:r w:rsidR="0084006B">
        <w:rPr>
          <w:color w:val="000000" w:themeColor="text1"/>
        </w:rPr>
        <w:t xml:space="preserve"> Somente administradores podem visualizar estas informações.</w:t>
      </w:r>
    </w:p>
    <w:p w:rsidR="00843D08" w:rsidRPr="00210075" w:rsidRDefault="00843D08" w:rsidP="00210075">
      <w:pPr>
        <w:pStyle w:val="PargrafodaLista"/>
        <w:rPr>
          <w:color w:val="000000" w:themeColor="text1"/>
        </w:rPr>
      </w:pPr>
    </w:p>
    <w:p w:rsidR="00210075" w:rsidRDefault="00210075" w:rsidP="00210075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>Cadastro de consulta</w:t>
      </w:r>
      <w:r w:rsidR="00C23261">
        <w:rPr>
          <w:b/>
          <w:color w:val="000000" w:themeColor="text1"/>
        </w:rPr>
        <w:t>s</w:t>
      </w:r>
    </w:p>
    <w:p w:rsidR="00210075" w:rsidRDefault="00210075" w:rsidP="00210075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 xml:space="preserve">Cadastra uma nova consulta, </w:t>
      </w:r>
      <w:r w:rsidR="002212F3">
        <w:rPr>
          <w:color w:val="000000" w:themeColor="text1"/>
        </w:rPr>
        <w:t>informando o</w:t>
      </w:r>
      <w:r w:rsidR="00B55605">
        <w:rPr>
          <w:color w:val="000000" w:themeColor="text1"/>
        </w:rPr>
        <w:t>s dados da consulta como por exemplo, a data.</w:t>
      </w:r>
      <w:r w:rsidR="00A049DE">
        <w:rPr>
          <w:color w:val="000000" w:themeColor="text1"/>
        </w:rPr>
        <w:t xml:space="preserve"> Realizada por administradores.</w:t>
      </w:r>
    </w:p>
    <w:p w:rsidR="00843D08" w:rsidRPr="00210075" w:rsidRDefault="00843D08" w:rsidP="00210075">
      <w:pPr>
        <w:pStyle w:val="PargrafodaLista"/>
        <w:rPr>
          <w:color w:val="000000" w:themeColor="text1"/>
        </w:rPr>
      </w:pPr>
    </w:p>
    <w:p w:rsidR="00210075" w:rsidRPr="00C23261" w:rsidRDefault="00210075" w:rsidP="00C23261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210075">
        <w:rPr>
          <w:b/>
          <w:color w:val="000000" w:themeColor="text1"/>
        </w:rPr>
        <w:t>Lista de consultas (todas/somente de um paciente/somente de um médico)</w:t>
      </w:r>
    </w:p>
    <w:p w:rsidR="00083130" w:rsidRDefault="00C23261" w:rsidP="00C23261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Tem como objetivo auxiliar na visualização das consultas referentes à apenas um usuário seja ele médico, paciente ou até mesmo de um administrador.</w:t>
      </w:r>
      <w:r w:rsidR="00A049DE">
        <w:rPr>
          <w:color w:val="000000" w:themeColor="text1"/>
        </w:rPr>
        <w:t xml:space="preserve"> Os administradores visualizam todas as consultas, já os pacientes e médicos apenas podem ter acesso as consultas referentes a eles.</w:t>
      </w:r>
    </w:p>
    <w:p w:rsidR="00843D08" w:rsidRDefault="00843D08" w:rsidP="00C23261">
      <w:pPr>
        <w:pStyle w:val="PargrafodaLista"/>
        <w:rPr>
          <w:color w:val="000000" w:themeColor="text1"/>
        </w:rPr>
      </w:pPr>
    </w:p>
    <w:p w:rsidR="0042771B" w:rsidRDefault="0042771B" w:rsidP="0042771B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843D08">
        <w:rPr>
          <w:b/>
          <w:color w:val="000000" w:themeColor="text1"/>
        </w:rPr>
        <w:t>Cancelar</w:t>
      </w:r>
      <w:r w:rsidR="00843D08">
        <w:rPr>
          <w:b/>
          <w:color w:val="000000" w:themeColor="text1"/>
        </w:rPr>
        <w:t>/Alterar o status</w:t>
      </w:r>
      <w:r w:rsidRPr="00843D08">
        <w:rPr>
          <w:b/>
          <w:color w:val="000000" w:themeColor="text1"/>
        </w:rPr>
        <w:t xml:space="preserve"> </w:t>
      </w:r>
      <w:r w:rsidR="00843D08">
        <w:rPr>
          <w:b/>
          <w:color w:val="000000" w:themeColor="text1"/>
        </w:rPr>
        <w:t>d</w:t>
      </w:r>
      <w:r w:rsidRPr="00843D08">
        <w:rPr>
          <w:b/>
          <w:color w:val="000000" w:themeColor="text1"/>
        </w:rPr>
        <w:t>o agendamento</w:t>
      </w:r>
    </w:p>
    <w:p w:rsidR="00843D08" w:rsidRDefault="00A049DE" w:rsidP="00843D08">
      <w:pPr>
        <w:pStyle w:val="PargrafodaLista"/>
        <w:rPr>
          <w:b/>
          <w:color w:val="000000" w:themeColor="text1"/>
        </w:rPr>
      </w:pPr>
      <w:r>
        <w:rPr>
          <w:color w:val="000000" w:themeColor="text1"/>
        </w:rPr>
        <w:t>Administradores podem alterar</w:t>
      </w:r>
      <w:r w:rsidR="00843D08" w:rsidRPr="00843D0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a </w:t>
      </w:r>
      <w:r w:rsidR="00843D08" w:rsidRPr="00843D08">
        <w:rPr>
          <w:color w:val="000000" w:themeColor="text1"/>
        </w:rPr>
        <w:t>situação d</w:t>
      </w:r>
      <w:r>
        <w:rPr>
          <w:color w:val="000000" w:themeColor="text1"/>
        </w:rPr>
        <w:t>e</w:t>
      </w:r>
      <w:r w:rsidR="00843D08" w:rsidRPr="00843D0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determinada </w:t>
      </w:r>
      <w:r w:rsidR="00843D08" w:rsidRPr="00843D08">
        <w:rPr>
          <w:color w:val="000000" w:themeColor="text1"/>
        </w:rPr>
        <w:t>consulta para cancelada</w:t>
      </w:r>
      <w:r>
        <w:rPr>
          <w:color w:val="000000" w:themeColor="text1"/>
        </w:rPr>
        <w:t>, realizada ou agendada</w:t>
      </w:r>
      <w:r w:rsidR="00843D08" w:rsidRPr="00843D08">
        <w:rPr>
          <w:color w:val="000000" w:themeColor="text1"/>
        </w:rPr>
        <w:t xml:space="preserve">. Deletar </w:t>
      </w:r>
      <w:r>
        <w:rPr>
          <w:color w:val="000000" w:themeColor="text1"/>
        </w:rPr>
        <w:t>um</w:t>
      </w:r>
      <w:r w:rsidR="00843D08" w:rsidRPr="00843D08">
        <w:rPr>
          <w:color w:val="000000" w:themeColor="text1"/>
        </w:rPr>
        <w:t>a consulta resultaria na perda</w:t>
      </w:r>
      <w:r>
        <w:rPr>
          <w:color w:val="000000" w:themeColor="text1"/>
        </w:rPr>
        <w:t xml:space="preserve"> dos históricos</w:t>
      </w:r>
      <w:r w:rsidR="00843D08" w:rsidRPr="00843D08">
        <w:rPr>
          <w:color w:val="000000" w:themeColor="text1"/>
        </w:rPr>
        <w:t xml:space="preserve"> de consultas no banco de dados para futuras </w:t>
      </w:r>
      <w:r>
        <w:rPr>
          <w:color w:val="000000" w:themeColor="text1"/>
        </w:rPr>
        <w:t xml:space="preserve">possíveis </w:t>
      </w:r>
      <w:r w:rsidR="00843D08" w:rsidRPr="00843D08">
        <w:rPr>
          <w:color w:val="000000" w:themeColor="text1"/>
        </w:rPr>
        <w:t xml:space="preserve">visualizações para </w:t>
      </w:r>
      <w:r>
        <w:rPr>
          <w:color w:val="000000" w:themeColor="text1"/>
        </w:rPr>
        <w:t>diversos afins</w:t>
      </w:r>
      <w:r w:rsidR="00843D08">
        <w:rPr>
          <w:b/>
          <w:color w:val="000000" w:themeColor="text1"/>
        </w:rPr>
        <w:t>.</w:t>
      </w:r>
    </w:p>
    <w:p w:rsidR="00843D08" w:rsidRPr="00843D08" w:rsidRDefault="00843D08" w:rsidP="00843D08">
      <w:pPr>
        <w:pStyle w:val="PargrafodaLista"/>
        <w:rPr>
          <w:b/>
          <w:color w:val="000000" w:themeColor="text1"/>
        </w:rPr>
      </w:pPr>
    </w:p>
    <w:p w:rsidR="00994F75" w:rsidRPr="00843D08" w:rsidRDefault="00994F75" w:rsidP="0042771B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843D08">
        <w:rPr>
          <w:b/>
          <w:color w:val="000000" w:themeColor="text1"/>
        </w:rPr>
        <w:t>Incluir descrição da consulta (Médicos)</w:t>
      </w:r>
    </w:p>
    <w:p w:rsidR="00843D08" w:rsidRDefault="00843D08" w:rsidP="00843D08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Médicos podem adicionar uma descrição na consulta detalhando os procedimentos, exames realizados e quaisquer observações pertinentes à consulta e o estado do paciente.</w:t>
      </w:r>
    </w:p>
    <w:p w:rsidR="00450108" w:rsidRDefault="00450108" w:rsidP="00843D08">
      <w:pPr>
        <w:pStyle w:val="PargrafodaLista"/>
        <w:rPr>
          <w:color w:val="000000" w:themeColor="text1"/>
        </w:rPr>
      </w:pPr>
    </w:p>
    <w:p w:rsidR="00450108" w:rsidRPr="00450108" w:rsidRDefault="00450108" w:rsidP="00450108">
      <w:pPr>
        <w:pStyle w:val="PargrafodaLista"/>
        <w:numPr>
          <w:ilvl w:val="0"/>
          <w:numId w:val="5"/>
        </w:numPr>
        <w:rPr>
          <w:b/>
          <w:color w:val="000000" w:themeColor="text1"/>
        </w:rPr>
      </w:pPr>
      <w:r w:rsidRPr="00450108">
        <w:rPr>
          <w:b/>
          <w:color w:val="000000" w:themeColor="text1"/>
        </w:rPr>
        <w:t xml:space="preserve">Cadastrar </w:t>
      </w:r>
      <w:r w:rsidR="00C47078">
        <w:rPr>
          <w:b/>
          <w:color w:val="000000" w:themeColor="text1"/>
        </w:rPr>
        <w:t>c</w:t>
      </w:r>
      <w:bookmarkStart w:id="11" w:name="_GoBack"/>
      <w:bookmarkEnd w:id="11"/>
      <w:r w:rsidRPr="00450108">
        <w:rPr>
          <w:b/>
          <w:color w:val="000000" w:themeColor="text1"/>
        </w:rPr>
        <w:t>línicas</w:t>
      </w:r>
    </w:p>
    <w:p w:rsidR="00450108" w:rsidRPr="00C23261" w:rsidRDefault="00450108" w:rsidP="00450108">
      <w:pPr>
        <w:pStyle w:val="PargrafodaLista"/>
        <w:rPr>
          <w:color w:val="000000" w:themeColor="text1"/>
        </w:rPr>
      </w:pPr>
      <w:r>
        <w:rPr>
          <w:color w:val="000000" w:themeColor="text1"/>
        </w:rPr>
        <w:t>Incluir nova clínica no banco de dados caso novas filiais sejam criadas.</w:t>
      </w:r>
    </w:p>
    <w:p w:rsidR="00083130" w:rsidRDefault="00083130" w:rsidP="006E0CD1">
      <w:r>
        <w:br w:type="page"/>
      </w:r>
    </w:p>
    <w:p w:rsidR="00F03B38" w:rsidRDefault="009A3F87" w:rsidP="00BD4CE4">
      <w:pPr>
        <w:pStyle w:val="cabealho1"/>
      </w:pPr>
      <w:bookmarkStart w:id="12" w:name="_Toc3398111"/>
      <w:r>
        <w:lastRenderedPageBreak/>
        <w:t>Referências</w:t>
      </w:r>
      <w:bookmarkEnd w:id="12"/>
    </w:p>
    <w:p w:rsidR="00F03B38" w:rsidRDefault="00F03B38" w:rsidP="00F03B38">
      <w:pPr>
        <w:pStyle w:val="cabealho2"/>
      </w:pPr>
      <w:bookmarkStart w:id="13" w:name="_Toc3398112"/>
      <w:r>
        <w:t>Links</w:t>
      </w:r>
      <w:bookmarkEnd w:id="13"/>
    </w:p>
    <w:p w:rsidR="00F03B38" w:rsidRDefault="00C47889" w:rsidP="00127DC9">
      <w:hyperlink r:id="rId17" w:tgtFrame="_blank" w:history="1">
        <w:r w:rsidR="00127DC9">
          <w:rPr>
            <w:rStyle w:val="Hyperlink"/>
            <w:rFonts w:ascii="Arial" w:hAnsi="Arial" w:cs="Arial"/>
            <w:color w:val="092D42"/>
            <w:sz w:val="21"/>
            <w:szCs w:val="21"/>
            <w:shd w:val="clear" w:color="auto" w:fill="FFFFFF"/>
          </w:rPr>
          <w:t>https://docs.microsoft.com/pt-br/sql/t-sql/data-types/data-types-transact-sql?view=sql-server-2017</w:t>
        </w:r>
      </w:hyperlink>
    </w:p>
    <w:p w:rsidR="00127DC9" w:rsidRDefault="00C47889" w:rsidP="00127DC9">
      <w:hyperlink r:id="rId18" w:tgtFrame="_blank" w:history="1">
        <w:r w:rsidR="00127DC9">
          <w:rPr>
            <w:rStyle w:val="Hyperlink"/>
            <w:rFonts w:ascii="Arial" w:hAnsi="Arial" w:cs="Arial"/>
            <w:color w:val="092D42"/>
            <w:sz w:val="21"/>
            <w:szCs w:val="21"/>
            <w:shd w:val="clear" w:color="auto" w:fill="FFFFFF"/>
          </w:rPr>
          <w:t>https://www.w3schools.com/sql/sql_count_avg_sum.asp</w:t>
        </w:r>
      </w:hyperlink>
    </w:p>
    <w:p w:rsidR="00127DC9" w:rsidRDefault="00C47889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hyperlink r:id="rId19" w:history="1">
        <w:r w:rsidR="00CE1809" w:rsidRPr="003401DF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https://pt.stackoverflow.com/questions/294699/qual-a-diferen%C3%A7a-entre-modelagem-conceitual-l%C3%B3gica-e-f%C3%ADsica</w:t>
        </w:r>
      </w:hyperlink>
    </w:p>
    <w:p w:rsidR="00CE1809" w:rsidRDefault="00CE1809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r w:rsidRPr="00CE1809"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  <w:t>https://blog.caelum.com.br/rest-principios-e-boas-praticas/</w:t>
      </w:r>
    </w:p>
    <w:p w:rsidR="0068431A" w:rsidRDefault="0068431A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hyperlink r:id="rId20" w:history="1">
        <w:r w:rsidRPr="00F73309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https://www.youtube.com/watch?v=vGuqKIRWosk</w:t>
        </w:r>
      </w:hyperlink>
    </w:p>
    <w:p w:rsidR="0068431A" w:rsidRDefault="0068431A" w:rsidP="00127DC9">
      <w:pPr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</w:pPr>
      <w:hyperlink r:id="rId21" w:history="1">
        <w:r w:rsidRPr="00F73309">
          <w:rPr>
            <w:rStyle w:val="Hyperlink"/>
            <w:rFonts w:ascii="Arial" w:hAnsi="Arial" w:cs="Arial"/>
            <w:sz w:val="21"/>
            <w:szCs w:val="21"/>
            <w:shd w:val="clear" w:color="auto" w:fill="FFFFFF"/>
          </w:rPr>
          <w:t>https://docs.microsoft.com/en-us/aspnet/core/security/authorization/roles?view=aspnetcore-2.2</w:t>
        </w:r>
      </w:hyperlink>
    </w:p>
    <w:p w:rsidR="0068431A" w:rsidRPr="0068431A" w:rsidRDefault="0068431A" w:rsidP="00127DC9">
      <w:pPr>
        <w:rPr>
          <w:rStyle w:val="Hyperlink"/>
          <w:rFonts w:ascii="Arial" w:hAnsi="Arial" w:cs="Arial"/>
          <w:color w:val="092D42"/>
          <w:sz w:val="21"/>
          <w:szCs w:val="21"/>
          <w:u w:val="none"/>
          <w:shd w:val="clear" w:color="auto" w:fill="FFFFFF"/>
        </w:rPr>
      </w:pPr>
      <w:r w:rsidRPr="0068431A">
        <w:rPr>
          <w:rStyle w:val="Hyperlink"/>
          <w:rFonts w:ascii="Arial" w:hAnsi="Arial" w:cs="Arial"/>
          <w:color w:val="092D42"/>
          <w:sz w:val="21"/>
          <w:szCs w:val="21"/>
          <w:shd w:val="clear" w:color="auto" w:fill="FFFFFF"/>
        </w:rPr>
        <w:t>https://docs.microsoft.com/pt-br/dotnet/api/system.componentmodel.dataannotations.datatype?view=netframework-4.7.2</w:t>
      </w:r>
    </w:p>
    <w:sectPr w:rsidR="0068431A" w:rsidRPr="0068431A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7889" w:rsidRDefault="00C47889">
      <w:pPr>
        <w:spacing w:after="0" w:line="240" w:lineRule="auto"/>
      </w:pPr>
      <w:r>
        <w:separator/>
      </w:r>
    </w:p>
  </w:endnote>
  <w:endnote w:type="continuationSeparator" w:id="0">
    <w:p w:rsidR="00C47889" w:rsidRDefault="00C478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97D7D" w:rsidRDefault="00C47889">
    <w:pPr>
      <w:pStyle w:val="rodap"/>
    </w:pPr>
    <w:sdt>
      <w:sdtPr>
        <w:alias w:val="Título"/>
        <w:tag w:val=""/>
        <w:id w:val="677397597"/>
        <w:placeholder>
          <w:docPart w:val="7797400F7F3D4671B70D13C44559A31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ptab w:relativeTo="margin" w:alignment="right" w:leader="none"/>
    </w:r>
    <w:r w:rsidR="00997D7D">
      <w:fldChar w:fldCharType="begin"/>
    </w:r>
    <w:r w:rsidR="00997D7D">
      <w:instrText>PAGE   \* MERGEFORMAT</w:instrText>
    </w:r>
    <w:r w:rsidR="00997D7D">
      <w:fldChar w:fldCharType="separate"/>
    </w:r>
    <w:r w:rsidR="00C47078">
      <w:rPr>
        <w:noProof/>
      </w:rPr>
      <w:t>8</w:t>
    </w:r>
    <w:r w:rsidR="00997D7D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7889" w:rsidRDefault="00C47889">
      <w:pPr>
        <w:spacing w:after="0" w:line="240" w:lineRule="auto"/>
      </w:pPr>
      <w:r>
        <w:separator/>
      </w:r>
    </w:p>
  </w:footnote>
  <w:footnote w:type="continuationSeparator" w:id="0">
    <w:p w:rsidR="00C47889" w:rsidRDefault="00C478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7702EAF"/>
    <w:multiLevelType w:val="hybridMultilevel"/>
    <w:tmpl w:val="A2620A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4D82"/>
    <w:rsid w:val="0001427C"/>
    <w:rsid w:val="000162AB"/>
    <w:rsid w:val="00045E0B"/>
    <w:rsid w:val="00046B04"/>
    <w:rsid w:val="00074217"/>
    <w:rsid w:val="00083130"/>
    <w:rsid w:val="000C3257"/>
    <w:rsid w:val="000C4200"/>
    <w:rsid w:val="00111513"/>
    <w:rsid w:val="00124933"/>
    <w:rsid w:val="00127DC9"/>
    <w:rsid w:val="001D72C6"/>
    <w:rsid w:val="00210075"/>
    <w:rsid w:val="002212F3"/>
    <w:rsid w:val="002A3FAB"/>
    <w:rsid w:val="002C440D"/>
    <w:rsid w:val="002E0003"/>
    <w:rsid w:val="003232C6"/>
    <w:rsid w:val="00362822"/>
    <w:rsid w:val="00376460"/>
    <w:rsid w:val="003837C6"/>
    <w:rsid w:val="003A1B68"/>
    <w:rsid w:val="0042771B"/>
    <w:rsid w:val="00450108"/>
    <w:rsid w:val="004535AD"/>
    <w:rsid w:val="00456E37"/>
    <w:rsid w:val="0046629B"/>
    <w:rsid w:val="004A0592"/>
    <w:rsid w:val="005177BA"/>
    <w:rsid w:val="00524B9A"/>
    <w:rsid w:val="00585F9D"/>
    <w:rsid w:val="00657A13"/>
    <w:rsid w:val="00674BE9"/>
    <w:rsid w:val="0068431A"/>
    <w:rsid w:val="00695C1D"/>
    <w:rsid w:val="006E0CD1"/>
    <w:rsid w:val="006F3AFC"/>
    <w:rsid w:val="00723849"/>
    <w:rsid w:val="00730217"/>
    <w:rsid w:val="00743CD7"/>
    <w:rsid w:val="00786B11"/>
    <w:rsid w:val="00792337"/>
    <w:rsid w:val="007A2D90"/>
    <w:rsid w:val="007C7D98"/>
    <w:rsid w:val="007E29D1"/>
    <w:rsid w:val="007F3CBC"/>
    <w:rsid w:val="0082096F"/>
    <w:rsid w:val="0084006B"/>
    <w:rsid w:val="00841E40"/>
    <w:rsid w:val="00843D08"/>
    <w:rsid w:val="008528FF"/>
    <w:rsid w:val="00863422"/>
    <w:rsid w:val="00894B11"/>
    <w:rsid w:val="008A6048"/>
    <w:rsid w:val="008A6DD0"/>
    <w:rsid w:val="008A7F37"/>
    <w:rsid w:val="008B137F"/>
    <w:rsid w:val="008D4D82"/>
    <w:rsid w:val="008E2FC0"/>
    <w:rsid w:val="00932704"/>
    <w:rsid w:val="00952E23"/>
    <w:rsid w:val="00985EBA"/>
    <w:rsid w:val="00994F75"/>
    <w:rsid w:val="00997D7D"/>
    <w:rsid w:val="009A3F87"/>
    <w:rsid w:val="009E2D84"/>
    <w:rsid w:val="00A049DE"/>
    <w:rsid w:val="00A25BD2"/>
    <w:rsid w:val="00A35FCF"/>
    <w:rsid w:val="00A36DD4"/>
    <w:rsid w:val="00A967A8"/>
    <w:rsid w:val="00B36547"/>
    <w:rsid w:val="00B55605"/>
    <w:rsid w:val="00BB5B9E"/>
    <w:rsid w:val="00BD3832"/>
    <w:rsid w:val="00BD4CE4"/>
    <w:rsid w:val="00C1693B"/>
    <w:rsid w:val="00C23261"/>
    <w:rsid w:val="00C26497"/>
    <w:rsid w:val="00C47078"/>
    <w:rsid w:val="00C47889"/>
    <w:rsid w:val="00C74CF6"/>
    <w:rsid w:val="00C86073"/>
    <w:rsid w:val="00C92BD1"/>
    <w:rsid w:val="00CD2194"/>
    <w:rsid w:val="00CE1809"/>
    <w:rsid w:val="00D0024A"/>
    <w:rsid w:val="00D95E61"/>
    <w:rsid w:val="00DA19B6"/>
    <w:rsid w:val="00DB563A"/>
    <w:rsid w:val="00DD5A19"/>
    <w:rsid w:val="00DE3EA9"/>
    <w:rsid w:val="00E32C76"/>
    <w:rsid w:val="00E43E78"/>
    <w:rsid w:val="00E6531E"/>
    <w:rsid w:val="00E82A03"/>
    <w:rsid w:val="00E95AA4"/>
    <w:rsid w:val="00EB66D8"/>
    <w:rsid w:val="00F03B38"/>
    <w:rsid w:val="00F400AB"/>
    <w:rsid w:val="00F4687C"/>
    <w:rsid w:val="00FA054A"/>
    <w:rsid w:val="00FA52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2BF3F97"/>
  <w15:chartTrackingRefBased/>
  <w15:docId w15:val="{AA8A7232-936F-453C-B2AF-2ACAB7FD7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Pr>
      <w:sz w:val="32"/>
      <w:szCs w:val="32"/>
    </w:rPr>
  </w:style>
  <w:style w:type="paragraph" w:customStyle="1" w:styleId="Semespaos">
    <w:name w:val="Sem espaços"/>
    <w:uiPriority w:val="1"/>
    <w:qFormat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  <w14:ligatures w14:val="standard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831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83130"/>
    <w:rPr>
      <w:rFonts w:ascii="Segoe UI" w:hAnsi="Segoe UI" w:cs="Segoe UI"/>
      <w:sz w:val="18"/>
      <w:szCs w:val="18"/>
    </w:rPr>
  </w:style>
  <w:style w:type="paragraph" w:styleId="PargrafodaLista">
    <w:name w:val="List Paragraph"/>
    <w:basedOn w:val="Normal"/>
    <w:uiPriority w:val="34"/>
    <w:unhideWhenUsed/>
    <w:qFormat/>
    <w:rsid w:val="00210075"/>
    <w:pPr>
      <w:ind w:left="720"/>
      <w:contextualSpacing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CE18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85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footer" Target="footer1.xml"/><Relationship Id="rId18" Type="http://schemas.openxmlformats.org/officeDocument/2006/relationships/hyperlink" Target="https://www.w3schools.com/sql/sql_count_avg_sum.asp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docs.microsoft.com/en-us/aspnet/core/security/authorization/roles?view=aspnetcore-2.2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docs.microsoft.com/pt-br/sql/t-sql/data-types/data-types-transact-sql?view=sql-server-2017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youtube.com/watch?v=vGuqKIRWosk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1.png"/><Relationship Id="rId19" Type="http://schemas.openxmlformats.org/officeDocument/2006/relationships/hyperlink" Target="https://pt.stackoverflow.com/questions/294699/qual-a-diferen%C3%A7a-entre-modelagem-conceitual-l%C3%B3gica-e-f%C3%ADsica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7797400F7F3D4671B70D13C44559A31B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A100F0C-9D06-4C5F-926F-C393AB6D7F3B}"/>
      </w:docPartPr>
      <w:docPartBody>
        <w:p w:rsidR="004265B1" w:rsidRDefault="00406E44">
          <w:pPr>
            <w:pStyle w:val="7797400F7F3D4671B70D13C44559A31B"/>
          </w:pPr>
          <w:r>
            <w:t>[Título do plano de negócios]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6E44"/>
    <w:rsid w:val="00023D19"/>
    <w:rsid w:val="0025446B"/>
    <w:rsid w:val="003C388F"/>
    <w:rsid w:val="00406E44"/>
    <w:rsid w:val="004265B1"/>
    <w:rsid w:val="00571EE0"/>
    <w:rsid w:val="006830C4"/>
    <w:rsid w:val="00913748"/>
    <w:rsid w:val="00973EE1"/>
    <w:rsid w:val="00B76A42"/>
    <w:rsid w:val="00F32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Espaoreservadoparatexto">
    <w:name w:val="Espaço reservado para texto"/>
    <w:basedOn w:val="Fontepargpadro"/>
    <w:uiPriority w:val="99"/>
    <w:semiHidden/>
    <w:rPr>
      <w:color w:val="808080"/>
    </w:rPr>
  </w:style>
  <w:style w:type="paragraph" w:customStyle="1" w:styleId="49F44B73329544418FE44E661120C835">
    <w:name w:val="49F44B73329544418FE44E661120C835"/>
  </w:style>
  <w:style w:type="paragraph" w:customStyle="1" w:styleId="413F65EB232A4BB3A808E140CBE5DF64">
    <w:name w:val="413F65EB232A4BB3A808E140CBE5DF64"/>
  </w:style>
  <w:style w:type="paragraph" w:customStyle="1" w:styleId="3BBE16FC179C492881BEECBBA0983817">
    <w:name w:val="3BBE16FC179C492881BEECBBA0983817"/>
  </w:style>
  <w:style w:type="paragraph" w:customStyle="1" w:styleId="7797400F7F3D4671B70D13C44559A31B">
    <w:name w:val="7797400F7F3D4671B70D13C44559A31B"/>
  </w:style>
  <w:style w:type="paragraph" w:customStyle="1" w:styleId="3AE90CA84C96469FA6EBBC616655CF94">
    <w:name w:val="3AE90CA84C96469FA6EBBC616655CF94"/>
  </w:style>
  <w:style w:type="paragraph" w:customStyle="1" w:styleId="6FB9F9B146134F2FB3E9D143D2493E1B">
    <w:name w:val="6FB9F9B146134F2FB3E9D143D2493E1B"/>
    <w:rsid w:val="00913748"/>
  </w:style>
  <w:style w:type="paragraph" w:customStyle="1" w:styleId="02AFCF68F5A3464F8D13DAE965893BD1">
    <w:name w:val="02AFCF68F5A3464F8D13DAE965893BD1"/>
    <w:rsid w:val="00913748"/>
  </w:style>
  <w:style w:type="paragraph" w:customStyle="1" w:styleId="3C8D5C7538ED4E1AA41A09AA0439F2F3">
    <w:name w:val="3C8D5C7538ED4E1AA41A09AA0439F2F3"/>
    <w:rsid w:val="0091374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26417C1-9D14-4509-87FC-B61DBFE30C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433</TotalTime>
  <Pages>10</Pages>
  <Words>879</Words>
  <Characters>4751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5619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SP Medical Group</dc:subject>
  <dc:creator>Helena Strada</dc:creator>
  <cp:keywords/>
  <dc:description/>
  <cp:lastModifiedBy>Jefferson Henrique Dos Reis Matsumoto</cp:lastModifiedBy>
  <cp:revision>39</cp:revision>
  <dcterms:created xsi:type="dcterms:W3CDTF">2019-02-11T22:32:00Z</dcterms:created>
  <dcterms:modified xsi:type="dcterms:W3CDTF">2019-03-14T14:27:00Z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